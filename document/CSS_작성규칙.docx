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E34" w:rsidRPr="008525A5" w:rsidRDefault="003F6E9E">
      <w:pPr>
        <w:pStyle w:val="a4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회사 이름"/>
          <w:tag w:val=""/>
          <w:id w:val="1501239775"/>
          <w:placeholder>
            <w:docPart w:val="96102CA2B89041CF9E0364ED22780836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>
            <w:rPr>
              <w:rFonts w:ascii="맑은 고딕" w:eastAsia="맑은 고딕" w:hAnsi="맑은 고딕" w:hint="eastAsia"/>
            </w:rPr>
            <w:t>한솔인티큐브</w:t>
          </w:r>
        </w:sdtContent>
      </w:sdt>
      <w:r w:rsidR="006F2381" w:rsidRPr="008525A5"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 w:hint="eastAsia"/>
        </w:rPr>
        <w:t>V-SENS CSS코드 작성 규칙(네이밍)</w:t>
      </w:r>
    </w:p>
    <w:sdt>
      <w:sdtPr>
        <w:rPr>
          <w:rFonts w:ascii="맑은 고딕" w:hAnsi="맑은 고딕"/>
        </w:rPr>
        <w:id w:val="216403978"/>
        <w:placeholder>
          <w:docPart w:val="0E3BFF29C57F4264BB464D0C8F549BA9"/>
        </w:placeholder>
        <w:date w:fullDate="2015-11-10T00:00:00Z">
          <w:dateFormat w:val="yyyy년 M월 d일"/>
          <w:lid w:val="ko-KR"/>
          <w:storeMappedDataAs w:val="dateTime"/>
          <w:calendar w:val="gregorian"/>
        </w:date>
      </w:sdtPr>
      <w:sdtEndPr/>
      <w:sdtContent>
        <w:p w:rsidR="004C7E34" w:rsidRPr="008525A5" w:rsidRDefault="003F6E9E" w:rsidP="0048320C">
          <w:pPr>
            <w:pStyle w:val="a6"/>
            <w:spacing w:after="100" w:afterAutospacing="1"/>
            <w:rPr>
              <w:rFonts w:ascii="맑은 고딕" w:hAnsi="맑은 고딕"/>
            </w:rPr>
          </w:pPr>
          <w:r>
            <w:rPr>
              <w:rFonts w:ascii="맑은 고딕" w:hAnsi="맑은 고딕" w:hint="eastAsia"/>
            </w:rPr>
            <w:t>2015년 11월 10일</w:t>
          </w:r>
        </w:p>
      </w:sdtContent>
    </w:sdt>
    <w:p w:rsidR="004C7E34" w:rsidRPr="008525A5" w:rsidRDefault="003F6E9E">
      <w:pPr>
        <w:spacing w:after="600"/>
        <w:rPr>
          <w:rFonts w:ascii="맑은 고딕" w:hAnsi="맑은 고딕"/>
        </w:rPr>
      </w:pPr>
      <w:r>
        <w:rPr>
          <w:rFonts w:ascii="맑은 고딕" w:hAnsi="맑은 고딕" w:hint="eastAsia"/>
        </w:rPr>
        <w:t>작성자 : 문지윤</w:t>
      </w:r>
    </w:p>
    <w:p w:rsidR="004C7E34" w:rsidRPr="008525A5" w:rsidRDefault="003F6E9E" w:rsidP="00A329B1">
      <w:pPr>
        <w:pStyle w:val="1"/>
        <w:spacing w:before="360" w:after="120"/>
        <w:rPr>
          <w:rFonts w:ascii="맑은 고딕" w:hAnsi="맑은 고딕" w:hint="eastAsia"/>
        </w:rPr>
      </w:pPr>
      <w:r>
        <w:rPr>
          <w:rFonts w:ascii="맑은 고딕" w:hAnsi="맑은 고딕" w:hint="eastAsia"/>
        </w:rPr>
        <w:t>네이밍 작성규칙</w:t>
      </w:r>
    </w:p>
    <w:tbl>
      <w:tblPr>
        <w:tblStyle w:val="a8"/>
        <w:tblpPr w:leftFromText="142" w:rightFromText="142" w:vertAnchor="text" w:horzAnchor="margin" w:tblpY="37"/>
        <w:tblW w:w="5000" w:type="pct"/>
        <w:tblLook w:val="04A0" w:firstRow="1" w:lastRow="0" w:firstColumn="1" w:lastColumn="0" w:noHBand="0" w:noVBand="1"/>
      </w:tblPr>
      <w:tblGrid>
        <w:gridCol w:w="559"/>
        <w:gridCol w:w="8512"/>
      </w:tblGrid>
      <w:tr w:rsidR="003F6E9E" w:rsidRPr="008525A5" w:rsidTr="003F6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3F6E9E" w:rsidRPr="003F6E9E" w:rsidRDefault="003F6E9E" w:rsidP="003F6E9E">
            <w:pPr>
              <w:rPr>
                <w:rFonts w:asciiTheme="minorEastAsia" w:eastAsiaTheme="minorEastAsia" w:hAnsiTheme="minorEastAsia"/>
              </w:rPr>
            </w:pPr>
            <w:r w:rsidRPr="003F6E9E">
              <w:rPr>
                <w:rFonts w:asciiTheme="minorEastAsia" w:eastAsiaTheme="minorEastAsia" w:hAnsiTheme="minorEastAsia"/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30047CDA" wp14:editId="373676A9">
                      <wp:extent cx="141605" cy="141605"/>
                      <wp:effectExtent l="0" t="0" r="0" b="0"/>
                      <wp:docPr id="62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3" name="사각형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자유형 6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8470FC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">
                      <v:rect id="사각형 63" o:spid="_x0000_s1027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CRfsMA&#10;AADbAAAADwAAAGRycy9kb3ducmV2LnhtbESPW2sCMRSE34X+h3AKvmniFV2NUgpS64usl/fD5nR3&#10;6eZkSaJu/31TKPg4zMw3zHrb2UbcyYfasYbRUIEgLpypudRwOe8GCxAhIhtsHJOGHwqw3bz01pgZ&#10;9+Cc7qdYigThkKGGKsY2kzIUFVkMQ9cSJ+/LeYsxSV9K4/GR4LaRY6Xm0mLNaaHClt4rKr5PN6vh&#10;Qx2X11tpWE3laDypD5/50s+07r92bysQkbr4DP+390bDfAJ/X9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CRfsMAAADbAAAADwAAAAAAAAAAAAAAAACYAgAAZHJzL2Rv&#10;d25yZXYueG1sUEsFBgAAAAAEAAQA9QAAAIgDAAAAAA==&#10;" fillcolor="#5b9bd5 [3204]" stroked="f" strokeweight="0"/>
                      <v:shape id="자유형 64" o:spid="_x0000_s1028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aZKcQA&#10;AADbAAAADwAAAGRycy9kb3ducmV2LnhtbESPT4vCMBTE78J+h/AWvGmqiJZqFFlY0MOi65/7s3m2&#10;1ealNlmtfvqNIHgcZuY3zGTWmFJcqXaFZQW9bgSCOLW64EzBbvvdiUE4j6yxtEwK7uRgNv1oTTDR&#10;9sa/dN34TAQIuwQV5N5XiZQuzcmg69qKOHhHWxv0QdaZ1DXeAtyUsh9FQ2mw4LCQY0VfOaXnzZ9R&#10;sDrY02N7WWflflntrP5JR+tRrFT7s5mPQXhq/Dv8ai+0guEAnl/CD5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mmSnEAAAA2w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3F6E9E" w:rsidRPr="003F6E9E" w:rsidRDefault="003F6E9E" w:rsidP="003F6E9E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cs="굴림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>I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>d,</w:t>
            </w:r>
            <w:r>
              <w:rPr>
                <w:rFonts w:asciiTheme="minorEastAsia" w:eastAsiaTheme="minorEastAsia" w:hAnsiTheme="minorEastAsia" w:cs="굴림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 class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의 네이밍은 </w:t>
            </w:r>
            <w:r>
              <w:rPr>
                <w:rFonts w:asciiTheme="minorEastAsia" w:eastAsiaTheme="minorEastAsia" w:hAnsiTheme="minorEastAsia" w:cs="굴림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>“</w:t>
            </w:r>
            <w:r w:rsidRPr="003F6E9E">
              <w:rPr>
                <w:rFonts w:asciiTheme="minorEastAsia" w:eastAsiaTheme="minorEastAsia" w:hAnsiTheme="minorEastAsia" w:cs="굴림" w:hint="eastAsia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>종류_이름_상태, 이름_상태</w:t>
            </w:r>
            <w:r>
              <w:rPr>
                <w:rFonts w:asciiTheme="minorEastAsia" w:eastAsiaTheme="minorEastAsia" w:hAnsiTheme="minorEastAsia" w:cs="굴림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>”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i w:val="0"/>
                <w:iCs w:val="0"/>
                <w:color w:val="333333"/>
                <w:sz w:val="24"/>
                <w:szCs w:val="24"/>
                <w:lang w:val="en-US"/>
              </w:rPr>
              <w:t>를 기본으로 한다.</w:t>
            </w:r>
          </w:p>
        </w:tc>
      </w:tr>
    </w:tbl>
    <w:p w:rsidR="004C7E34" w:rsidRPr="008525A5" w:rsidRDefault="004C7E34">
      <w:pPr>
        <w:rPr>
          <w:rFonts w:ascii="맑은 고딕" w:hAnsi="맑은 고딕"/>
        </w:rPr>
      </w:pPr>
    </w:p>
    <w:p w:rsidR="004C7E34" w:rsidRPr="008525A5" w:rsidRDefault="006F2381">
      <w:pPr>
        <w:rPr>
          <w:rFonts w:ascii="맑은 고딕" w:hAnsi="맑은 고딕"/>
        </w:rPr>
      </w:pPr>
      <w:r w:rsidRPr="008525A5">
        <w:rPr>
          <w:rFonts w:ascii="맑은 고딕" w:hAnsi="맑은 고딕"/>
        </w:rPr>
        <w:t>본 활동에는 다음과 같은 하위 작업이 포함됩니다.</w:t>
      </w:r>
    </w:p>
    <w:p w:rsidR="003F6E9E" w:rsidRDefault="003F6E9E" w:rsidP="003F6E9E">
      <w:pPr>
        <w:pStyle w:val="a"/>
        <w:rPr>
          <w:rFonts w:ascii="맑은 고딕" w:hAnsi="맑은 고딕"/>
        </w:rPr>
      </w:pPr>
      <w:r w:rsidRPr="003F6E9E">
        <w:rPr>
          <w:rFonts w:ascii="맑은 고딕" w:hAnsi="맑은 고딕"/>
        </w:rPr>
        <w:t xml:space="preserve">id와 class, 자바스크립트는 대소문자를 구별한다. </w:t>
      </w:r>
    </w:p>
    <w:p w:rsidR="003F6E9E" w:rsidRDefault="003F6E9E" w:rsidP="003F6E9E">
      <w:pPr>
        <w:pStyle w:val="a"/>
        <w:rPr>
          <w:rFonts w:ascii="맑은 고딕" w:hAnsi="맑은 고딕"/>
        </w:rPr>
      </w:pPr>
      <w:r w:rsidRPr="003F6E9E">
        <w:rPr>
          <w:rFonts w:ascii="맑은 고딕" w:hAnsi="맑은 고딕" w:hint="eastAsia"/>
        </w:rPr>
        <w:t>기본적으로</w:t>
      </w:r>
      <w:r w:rsidRPr="003F6E9E">
        <w:rPr>
          <w:rFonts w:ascii="맑은 고딕" w:hAnsi="맑은 고딕"/>
        </w:rPr>
        <w:t xml:space="preserve"> html과 css는 소문자로 작성하므로 통일성과 가독성을위해 id와 class는 대소문자조합인 카멜케이스 보단 언더바(_) 조합을 사용한다 </w:t>
      </w:r>
    </w:p>
    <w:p w:rsidR="003F6E9E" w:rsidRDefault="003F6E9E" w:rsidP="003F6E9E">
      <w:pPr>
        <w:pStyle w:val="a"/>
      </w:pPr>
      <w:r w:rsidRPr="00A3781D">
        <w:rPr>
          <w:rFonts w:hint="eastAsia"/>
        </w:rPr>
        <w:t>id와 class와 파일의 네이밍은 "종류_이름_상태, 이름_상태"를 기본으로 한다</w:t>
      </w:r>
    </w:p>
    <w:p w:rsidR="003F6E9E" w:rsidRDefault="003F6E9E" w:rsidP="003F6E9E">
      <w:pPr>
        <w:pStyle w:val="a"/>
      </w:pPr>
      <w:r w:rsidRPr="00A3781D">
        <w:rPr>
          <w:rFonts w:hint="eastAsia"/>
        </w:rPr>
        <w:t>네이밍 조합은 </w:t>
      </w:r>
      <w:r w:rsidRPr="00A3781D">
        <w:rPr>
          <w:rFonts w:hint="eastAsia"/>
          <w:b/>
          <w:bCs/>
        </w:rPr>
        <w:t>영어 소문자, 숫자, 언더바(_)</w:t>
      </w:r>
      <w:r w:rsidRPr="00A3781D">
        <w:rPr>
          <w:rFonts w:hint="eastAsia"/>
        </w:rPr>
        <w:t xml:space="preserve">만으로 사용한다. </w:t>
      </w:r>
    </w:p>
    <w:p w:rsidR="003F6E9E" w:rsidRPr="00A3781D" w:rsidRDefault="003F6E9E" w:rsidP="003F6E9E">
      <w:pPr>
        <w:pStyle w:val="a"/>
        <w:rPr>
          <w:rFonts w:hint="eastAsia"/>
        </w:rPr>
      </w:pPr>
      <w:r w:rsidRPr="00A3781D">
        <w:rPr>
          <w:rFonts w:hint="eastAsia"/>
        </w:rPr>
        <w:t>네이밍의 첫글자는 영어소문자만 올수있다.</w:t>
      </w:r>
    </w:p>
    <w:p w:rsidR="003F6E9E" w:rsidRPr="00A3781D" w:rsidRDefault="003F6E9E" w:rsidP="003F6E9E">
      <w:pPr>
        <w:pStyle w:val="a"/>
        <w:rPr>
          <w:rFonts w:hint="eastAsia"/>
        </w:rPr>
      </w:pPr>
      <w:r w:rsidRPr="00A3781D">
        <w:rPr>
          <w:rFonts w:hint="eastAsia"/>
        </w:rPr>
        <w:t>같은 종류의 네이밍에 숫자를 매겨서 구분해야할때, </w:t>
      </w:r>
      <w:r w:rsidRPr="00A3781D">
        <w:rPr>
          <w:rFonts w:hint="eastAsia"/>
          <w:b/>
          <w:bCs/>
        </w:rPr>
        <w:t>'1'은 사용한 것으로 간주하고 2부터 매긴다.</w:t>
      </w:r>
      <w:r w:rsidRPr="00A3781D">
        <w:rPr>
          <w:rFonts w:hint="eastAsia"/>
        </w:rPr>
        <w:t> ex)btn_save_on, btn_save_on2, btn_save_on3</w:t>
      </w:r>
    </w:p>
    <w:p w:rsidR="003F6E9E" w:rsidRPr="00A3781D" w:rsidRDefault="003F6E9E" w:rsidP="003F6E9E">
      <w:pPr>
        <w:pStyle w:val="a"/>
        <w:numPr>
          <w:ilvl w:val="0"/>
          <w:numId w:val="0"/>
        </w:numPr>
        <w:ind w:left="431"/>
        <w:rPr>
          <w:rFonts w:hint="eastAsia"/>
        </w:rPr>
      </w:pPr>
      <w:r w:rsidRPr="00A3781D">
        <w:rPr>
          <w:rFonts w:hint="eastAsia"/>
        </w:rPr>
        <w:t>숫자는 1, 2, 3...으로 한자리 숫자앞에 0을 붙이지않는다.(1, 2, 3 --&gt;</w:t>
      </w:r>
      <w:r w:rsidRPr="00A3781D">
        <w:rPr>
          <w:rFonts w:hint="eastAsia"/>
          <w:b/>
          <w:bCs/>
        </w:rPr>
        <w:t>O</w:t>
      </w:r>
      <w:r w:rsidRPr="00A3781D">
        <w:rPr>
          <w:rFonts w:hint="eastAsia"/>
        </w:rPr>
        <w:t> / 01, 02, 03 --&gt; </w:t>
      </w:r>
      <w:r w:rsidRPr="00A3781D">
        <w:rPr>
          <w:rFonts w:hint="eastAsia"/>
          <w:b/>
          <w:bCs/>
        </w:rPr>
        <w:t>X </w:t>
      </w:r>
      <w:r w:rsidRPr="00A3781D">
        <w:rPr>
          <w:rFonts w:hint="eastAsia"/>
        </w:rPr>
        <w:t>)</w:t>
      </w:r>
    </w:p>
    <w:p w:rsidR="003F6E9E" w:rsidRPr="00A3781D" w:rsidRDefault="003F6E9E" w:rsidP="003F6E9E">
      <w:pPr>
        <w:pStyle w:val="a"/>
        <w:rPr>
          <w:rFonts w:hint="eastAsia"/>
        </w:rPr>
      </w:pPr>
      <w:r w:rsidRPr="00A3781D">
        <w:rPr>
          <w:rFonts w:hint="eastAsia"/>
        </w:rPr>
        <w:t>네이밍 작성시 어떤 기능을 하는지 쉽게 인지할수있도록 한다.</w:t>
      </w:r>
    </w:p>
    <w:p w:rsidR="003F6E9E" w:rsidRDefault="003F6E9E" w:rsidP="003F6E9E">
      <w:pPr>
        <w:pStyle w:val="a"/>
      </w:pPr>
      <w:r w:rsidRPr="00A3781D">
        <w:rPr>
          <w:rFonts w:hint="eastAsia"/>
          <w:b/>
          <w:bCs/>
        </w:rPr>
        <w:t>id(#), class(.) 사용구분</w:t>
      </w:r>
      <w:r w:rsidRPr="00A3781D">
        <w:rPr>
          <w:rFonts w:hint="eastAsia"/>
        </w:rPr>
        <w:t>- 전체적인 레이아웃에는 id를 사용하며 디자인적인 부분을 사용하려면 class를 사용한다.</w:t>
      </w: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Default="000F18D7" w:rsidP="000F18D7">
      <w:pPr>
        <w:pStyle w:val="a"/>
        <w:numPr>
          <w:ilvl w:val="0"/>
          <w:numId w:val="0"/>
        </w:numPr>
        <w:ind w:left="431" w:hanging="289"/>
      </w:pPr>
    </w:p>
    <w:p w:rsidR="000F18D7" w:rsidRPr="00A3781D" w:rsidRDefault="000F18D7" w:rsidP="000F18D7">
      <w:pPr>
        <w:pStyle w:val="a"/>
        <w:numPr>
          <w:ilvl w:val="0"/>
          <w:numId w:val="0"/>
        </w:numPr>
        <w:ind w:left="431" w:hanging="289"/>
        <w:rPr>
          <w:rFonts w:hint="eastAsia"/>
        </w:rPr>
      </w:pPr>
    </w:p>
    <w:p w:rsidR="003F6E9E" w:rsidRDefault="000F18D7" w:rsidP="000F18D7">
      <w:pPr>
        <w:pStyle w:val="2"/>
      </w:pPr>
      <w:r>
        <w:rPr>
          <w:rFonts w:hint="eastAsia"/>
        </w:rPr>
        <w:lastRenderedPageBreak/>
        <w:t>레이아웃 네이밍</w:t>
      </w:r>
    </w:p>
    <w:tbl>
      <w:tblPr>
        <w:tblStyle w:val="ae"/>
        <w:tblW w:w="4966" w:type="pct"/>
        <w:tblLook w:val="00A0" w:firstRow="1" w:lastRow="0" w:firstColumn="1" w:lastColumn="0" w:noHBand="0" w:noVBand="0"/>
      </w:tblPr>
      <w:tblGrid>
        <w:gridCol w:w="1792"/>
        <w:gridCol w:w="2762"/>
        <w:gridCol w:w="2389"/>
        <w:gridCol w:w="2056"/>
      </w:tblGrid>
      <w:tr w:rsidR="000F18D7" w:rsidRPr="000F18D7" w:rsidTr="000F18D7">
        <w:trPr>
          <w:trHeight w:val="398"/>
        </w:trPr>
        <w:tc>
          <w:tcPr>
            <w:tcW w:w="0" w:type="auto"/>
            <w:vMerge w:val="restart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#wrap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#header</w:t>
            </w: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.gnb</w:t>
            </w: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.nav</w:t>
            </w:r>
          </w:p>
        </w:tc>
      </w:tr>
      <w:tr w:rsidR="000F18D7" w:rsidRPr="000F18D7" w:rsidTr="000F18D7">
        <w:trPr>
          <w:trHeight w:val="443"/>
        </w:trPr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.lnb</w:t>
            </w: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.nav</w:t>
            </w:r>
          </w:p>
        </w:tc>
      </w:tr>
      <w:tr w:rsidR="000F18D7" w:rsidRPr="000F18D7" w:rsidTr="000F18D7">
        <w:trPr>
          <w:trHeight w:val="443"/>
        </w:trPr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#container</w:t>
            </w: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.snb</w:t>
            </w: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.nav</w:t>
            </w:r>
          </w:p>
        </w:tc>
      </w:tr>
      <w:tr w:rsidR="000F18D7" w:rsidRPr="000F18D7" w:rsidTr="000F18D7">
        <w:trPr>
          <w:trHeight w:val="428"/>
        </w:trPr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#content</w:t>
            </w: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.articel</w:t>
            </w:r>
          </w:p>
        </w:tc>
      </w:tr>
      <w:tr w:rsidR="000F18D7" w:rsidRPr="000F18D7" w:rsidTr="000F18D7">
        <w:trPr>
          <w:trHeight w:val="443"/>
        </w:trPr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.paging</w:t>
            </w:r>
          </w:p>
        </w:tc>
      </w:tr>
      <w:tr w:rsidR="000F18D7" w:rsidRPr="000F18D7" w:rsidTr="000F18D7">
        <w:trPr>
          <w:trHeight w:val="443"/>
        </w:trPr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.aside</w:t>
            </w:r>
          </w:p>
        </w:tc>
        <w:tc>
          <w:tcPr>
            <w:tcW w:w="0" w:type="auto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.nav</w:t>
            </w:r>
          </w:p>
        </w:tc>
      </w:tr>
      <w:tr w:rsidR="000F18D7" w:rsidRPr="00A3781D" w:rsidTr="000F18D7">
        <w:trPr>
          <w:trHeight w:val="398"/>
        </w:trPr>
        <w:tc>
          <w:tcPr>
            <w:tcW w:w="0" w:type="auto"/>
            <w:vMerge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/>
                <w:color w:val="333333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0F18D7" w:rsidRPr="00A3781D" w:rsidRDefault="000F18D7" w:rsidP="000F18D7">
            <w:pPr>
              <w:spacing w:after="0" w:line="312" w:lineRule="atLeast"/>
              <w:jc w:val="center"/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4"/>
                <w:szCs w:val="24"/>
              </w:rPr>
              <w:t>#footer</w:t>
            </w:r>
          </w:p>
        </w:tc>
      </w:tr>
    </w:tbl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tbl>
      <w:tblPr>
        <w:tblStyle w:val="af"/>
        <w:tblW w:w="5000" w:type="pct"/>
        <w:tblLook w:val="0280" w:firstRow="0" w:lastRow="0" w:firstColumn="1" w:lastColumn="0" w:noHBand="1" w:noVBand="0"/>
      </w:tblPr>
      <w:tblGrid>
        <w:gridCol w:w="1304"/>
        <w:gridCol w:w="7757"/>
      </w:tblGrid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#wrap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전체 영역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#header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머리글 영역, 로고와 상단의 메뉴(.lnb, .gnb)를 지정합니다.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.gnb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전최상위 공통 네비게이션(Global Navigation Bar)을 지정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.lnb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현재 서비스 지역(Local Navigation Bar)을 지정. 현재페이지 위치를 알려줌</w:t>
            </w: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br/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#container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본문영역(.snb, #content, .aside)을 지정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.snb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측면 네비게이션(Side Navigation Bar)을 지정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.*nav*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.gnb, .lnb, .snb안에 네비게이션 외의 요소가 포함될 경우 .nav를 이용하여 네비게이션 영역을 표시합니다.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#content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 주요 컨텐츠 영역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 .article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 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.paging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 </w:t>
            </w: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.aside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</w:p>
        </w:tc>
      </w:tr>
      <w:tr w:rsidR="000F18D7" w:rsidRPr="000F18D7" w:rsidTr="000F18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rPr>
                <w:rFonts w:asciiTheme="minorEastAsia" w:eastAsiaTheme="minorEastAsia" w:hAnsiTheme="minorEastAsia" w:cs="굴림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#footer</w:t>
            </w:r>
          </w:p>
        </w:tc>
        <w:tc>
          <w:tcPr>
            <w:tcW w:w="0" w:type="auto"/>
            <w:hideMark/>
          </w:tcPr>
          <w:p w:rsidR="000F18D7" w:rsidRPr="00A3781D" w:rsidRDefault="000F18D7" w:rsidP="00582651">
            <w:pPr>
              <w:spacing w:after="0"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</w:pPr>
            <w:r w:rsidRPr="00A3781D">
              <w:rPr>
                <w:rFonts w:asciiTheme="minorEastAsia" w:eastAsiaTheme="minorEastAsia" w:hAnsiTheme="minorEastAsia" w:cs="굴림" w:hint="eastAsia"/>
                <w:color w:val="333333"/>
                <w:sz w:val="20"/>
                <w:szCs w:val="24"/>
              </w:rPr>
              <w:t>바닥글 영역 . 보통 copyright 정보가 들어간다.</w:t>
            </w:r>
          </w:p>
        </w:tc>
      </w:tr>
    </w:tbl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Pr="000F18D7" w:rsidRDefault="000F18D7" w:rsidP="000F18D7">
      <w:pPr>
        <w:pStyle w:val="a"/>
      </w:pPr>
      <w:r w:rsidRPr="000F18D7">
        <w:rPr>
          <w:rFonts w:hint="eastAsia"/>
        </w:rPr>
        <w:t>구역을</w:t>
      </w:r>
      <w:r w:rsidRPr="000F18D7">
        <w:t xml:space="preserve"> 나누기위해 여러가지를 감싸는 div를 사용할경우 _area 사용</w:t>
      </w: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Default="00212FBC" w:rsidP="00212FBC">
      <w:pPr>
        <w:pStyle w:val="a"/>
        <w:numPr>
          <w:ilvl w:val="0"/>
          <w:numId w:val="0"/>
        </w:numPr>
        <w:ind w:left="431" w:hanging="289"/>
      </w:pPr>
    </w:p>
    <w:p w:rsidR="00212FBC" w:rsidRPr="00A3781D" w:rsidRDefault="00212FBC" w:rsidP="00212FBC">
      <w:pPr>
        <w:pStyle w:val="a"/>
        <w:numPr>
          <w:ilvl w:val="0"/>
          <w:numId w:val="0"/>
        </w:numPr>
        <w:ind w:left="431" w:hanging="289"/>
        <w:rPr>
          <w:rFonts w:hint="eastAsia"/>
        </w:rPr>
      </w:pPr>
    </w:p>
    <w:p w:rsidR="003F6E9E" w:rsidRDefault="003F6E9E" w:rsidP="003F6E9E">
      <w:pPr>
        <w:pStyle w:val="1"/>
      </w:pPr>
      <w:r>
        <w:rPr>
          <w:rFonts w:hint="eastAsia"/>
        </w:rPr>
        <w:lastRenderedPageBreak/>
        <w:t>css</w:t>
      </w:r>
      <w:r>
        <w:t xml:space="preserve"> </w:t>
      </w:r>
      <w:r>
        <w:rPr>
          <w:rFonts w:hint="eastAsia"/>
        </w:rPr>
        <w:t>코드 작성규칙</w:t>
      </w:r>
    </w:p>
    <w:p w:rsidR="004C7E34" w:rsidRPr="008525A5" w:rsidRDefault="003F6E9E">
      <w:pPr>
        <w:pStyle w:val="2"/>
        <w:rPr>
          <w:rFonts w:ascii="맑은 고딕" w:hAnsi="맑은 고딕"/>
        </w:rPr>
      </w:pPr>
      <w:r>
        <w:rPr>
          <w:rFonts w:ascii="맑은 고딕" w:hAnsi="맑은 고딕" w:hint="eastAsia"/>
        </w:rPr>
        <w:t>1</w:t>
      </w:r>
      <w:r>
        <w:rPr>
          <w:rFonts w:ascii="맑은 고딕" w:hAnsi="맑은 고딕"/>
        </w:rPr>
        <w:t xml:space="preserve">.1 </w:t>
      </w:r>
      <w:r>
        <w:rPr>
          <w:rFonts w:ascii="맑은 고딕" w:hAnsi="맑은 고딕" w:hint="eastAsia"/>
        </w:rPr>
        <w:t>기본 규칙</w:t>
      </w:r>
    </w:p>
    <w:p w:rsidR="003F6E9E" w:rsidRDefault="003F6E9E" w:rsidP="003F6E9E">
      <w:pPr>
        <w:pStyle w:val="3"/>
        <w:ind w:left="900" w:hanging="360"/>
      </w:pPr>
      <w:r>
        <w:rPr>
          <w:rFonts w:hint="eastAsia"/>
        </w:rPr>
        <w:t xml:space="preserve">a. </w:t>
      </w:r>
      <w:r w:rsidRPr="000F18D7">
        <w:rPr>
          <w:rFonts w:hint="eastAsia"/>
        </w:rPr>
        <w:t>영문</w:t>
      </w:r>
      <w:r>
        <w:rPr>
          <w:rFonts w:hint="eastAsia"/>
        </w:rPr>
        <w:t xml:space="preserve"> 소문자 사용</w:t>
      </w:r>
      <w:r>
        <w:br/>
      </w:r>
      <w:r w:rsidRPr="003F6E9E">
        <w:rPr>
          <w:rFonts w:hint="eastAsia"/>
        </w:rPr>
        <w:t>모든 속성은 영문 소문자로만 작성한다.</w:t>
      </w:r>
    </w:p>
    <w:p w:rsidR="00212FBC" w:rsidRDefault="003F6E9E" w:rsidP="000F18D7">
      <w:pPr>
        <w:pStyle w:val="3"/>
        <w:ind w:left="900" w:hanging="360"/>
        <w:rPr>
          <w:lang w:val="en-US"/>
        </w:rPr>
      </w:pPr>
      <w:r>
        <w:rPr>
          <w:rFonts w:hint="eastAsia"/>
        </w:rPr>
        <w:t>b. 따옴표 사용 범위</w:t>
      </w:r>
      <w:r>
        <w:br/>
      </w:r>
      <w:r>
        <w:rPr>
          <w:rFonts w:hint="eastAsia"/>
        </w:rPr>
        <w:t>공백이</w:t>
      </w:r>
      <w:r>
        <w:t xml:space="preserve"> 포함된 폮트명, 핚글 폮트명, 묷자열 데이터 타입, filter 속성의 파라미터값은 작은따옴표(' ')로 감싸며, @charset 선언 시에는 속성 값을 큰따옴표(" ")로 감싼다. 그 외의 경우에는 따옴표를 사용하지 않는다. filter 속성의 파라미터값에 따옴표를 사용하는 것은 선택사항이다.</w:t>
      </w:r>
      <w:r>
        <w:br/>
      </w:r>
      <w:r>
        <w:t>url 데이터 타입에는 작은 따옴표를 사용하지 않는다.</w:t>
      </w:r>
      <w:r>
        <w:br/>
      </w:r>
    </w:p>
    <w:p w:rsidR="00212FBC" w:rsidRPr="003F6E9E" w:rsidRDefault="003F6E9E" w:rsidP="00212FBC">
      <w:pPr>
        <w:pStyle w:val="3"/>
        <w:ind w:left="900" w:hanging="360"/>
        <w:rPr>
          <w:lang w:val="en-US"/>
        </w:rPr>
      </w:pPr>
      <w:r w:rsidRPr="003F6E9E">
        <w:rPr>
          <w:rFonts w:hint="eastAsia"/>
          <w:lang w:val="en-US"/>
        </w:rPr>
        <w:t>예</w:t>
      </w:r>
      <w:r w:rsidRPr="003F6E9E">
        <w:rPr>
          <w:lang w:val="en-US"/>
        </w:rPr>
        <w:t>)</w:t>
      </w:r>
    </w:p>
    <w:tbl>
      <w:tblPr>
        <w:tblStyle w:val="a8"/>
        <w:tblpPr w:leftFromText="142" w:rightFromText="142" w:vertAnchor="text" w:horzAnchor="page" w:tblpX="2117" w:tblpY="-31"/>
        <w:tblW w:w="5000" w:type="pct"/>
        <w:tblLook w:val="04A0" w:firstRow="1" w:lastRow="0" w:firstColumn="1" w:lastColumn="0" w:noHBand="0" w:noVBand="1"/>
      </w:tblPr>
      <w:tblGrid>
        <w:gridCol w:w="559"/>
        <w:gridCol w:w="8512"/>
      </w:tblGrid>
      <w:tr w:rsidR="00212FBC" w:rsidRPr="00212FBC" w:rsidTr="0021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212FBC" w:rsidRPr="008525A5" w:rsidRDefault="00212FBC" w:rsidP="00212FBC">
            <w:pPr>
              <w:outlineLvl w:val="3"/>
              <w:rPr>
                <w:rFonts w:ascii="맑은 고딕" w:hAnsi="맑은 고딕"/>
              </w:rPr>
            </w:pPr>
            <w:r w:rsidRPr="008525A5">
              <w:rPr>
                <w:rFonts w:ascii="맑은 고딕" w:hAnsi="맑은 고딕"/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1C75A049" wp14:editId="6792BFDF">
                      <wp:extent cx="141605" cy="141605"/>
                      <wp:effectExtent l="0" t="0" r="0" b="0"/>
                      <wp:docPr id="1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" name="사각형 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자유형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0433E7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">
                      <v:rect id="사각형 57" o:spid="_x0000_s1027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X0icEA&#10;AADaAAAADwAAAGRycy9kb3ducmV2LnhtbESPQWsCMRSE7wX/Q3hCb5q4rUVXo4hQqr2IVu+PzXN3&#10;cfOyJFHXf98IhR6HmfmGmS8724gb+VA71jAaKhDEhTM1lxqOP5+DCYgQkQ02jknDgwIsF72XOebG&#10;3XlPt0MsRYJwyFFDFWObSxmKiiyGoWuJk3d23mJM0pfSeLwnuG1kptSHtFhzWqiwpXVFxeVwtRq+&#10;1G56upaG1bscZW/193Y/9WOtX/vdagYiUhf/w3/tjdGQwfNKu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F9InBAAAA2gAAAA8AAAAAAAAAAAAAAAAAmAIAAGRycy9kb3du&#10;cmV2LnhtbFBLBQYAAAAABAAEAPUAAACGAwAAAAA=&#10;" fillcolor="#5b9bd5 [3204]" stroked="f" strokeweight="0"/>
                      <v:shape id="자유형 3" o:spid="_x0000_s1028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M5W8QA&#10;AADaAAAADwAAAGRycy9kb3ducmV2LnhtbESPT2vCQBTE70K/w/KE3szGFlSiq5RCoT2U+ifen9ln&#10;Ept9m2a3SfTTu4LgcZiZ3zCLVW8q0VLjSssKxlEMgjizuuRcQbr7GM1AOI+ssbJMCs7kYLV8Giww&#10;0bbjDbVbn4sAYZeggsL7OpHSZQUZdJGtiYN3tI1BH2STS91gF+Cmki9xPJEGSw4LBdb0XlD2u/03&#10;Cn4O9nTZ/a3zav9Vp1Z/Z9P1dKbU87B/m4Pw1PtH+N7+1Ape4XYl3A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zOVvEAAAA2g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212FBC" w:rsidRPr="003F6E9E" w:rsidRDefault="00212FBC" w:rsidP="00212FBC">
            <w:pPr>
              <w:pStyle w:val="3"/>
              <w:ind w:left="90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>font-family:'</w:t>
            </w:r>
            <w:r w:rsidRPr="003F6E9E">
              <w:rPr>
                <w:rFonts w:hint="eastAsia"/>
                <w:lang w:val="en-US"/>
              </w:rPr>
              <w:t>돋움</w:t>
            </w:r>
            <w:r w:rsidRPr="003F6E9E">
              <w:rPr>
                <w:lang w:val="en-US"/>
              </w:rPr>
              <w:t xml:space="preserve">' </w:t>
            </w:r>
          </w:p>
          <w:p w:rsidR="00212FBC" w:rsidRPr="003F6E9E" w:rsidRDefault="00212FBC" w:rsidP="00212FBC">
            <w:pPr>
              <w:pStyle w:val="3"/>
              <w:ind w:leftChars="400" w:left="108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 xml:space="preserve">filter:progid:DXImageTransform.Microsoft.AlphaImageLoader(src='bg.png', sizingMethod='scale') </w:t>
            </w:r>
          </w:p>
          <w:p w:rsidR="00212FBC" w:rsidRPr="003F6E9E" w:rsidRDefault="00212FBC" w:rsidP="00212FBC">
            <w:pPr>
              <w:pStyle w:val="3"/>
              <w:ind w:leftChars="400" w:left="108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 xml:space="preserve">background:url(bg.gif) no-repeat </w:t>
            </w:r>
          </w:p>
          <w:p w:rsidR="00212FBC" w:rsidRDefault="00212FBC" w:rsidP="00212FBC">
            <w:pPr>
              <w:pStyle w:val="3"/>
              <w:ind w:leftChars="400" w:left="1080" w:hanging="3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content:'Chapter:' </w:t>
            </w:r>
          </w:p>
          <w:p w:rsidR="00212FBC" w:rsidRPr="00212FBC" w:rsidRDefault="00212FBC" w:rsidP="00212FBC">
            <w:pPr>
              <w:pStyle w:val="3"/>
              <w:ind w:leftChars="400" w:left="108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F6E9E">
              <w:rPr>
                <w:lang w:val="en-US"/>
              </w:rPr>
              <w:t>charset "utf-8"</w:t>
            </w:r>
            <w:r w:rsidRPr="003F6E9E">
              <w:rPr>
                <w:b/>
                <w:bCs/>
                <w:lang w:val="en-US"/>
              </w:rPr>
              <w:t>;</w:t>
            </w:r>
          </w:p>
        </w:tc>
      </w:tr>
    </w:tbl>
    <w:p w:rsidR="00212FBC" w:rsidRPr="003F6E9E" w:rsidRDefault="00212FBC" w:rsidP="000F18D7">
      <w:pPr>
        <w:pStyle w:val="3"/>
        <w:ind w:leftChars="21" w:left="337" w:hangingChars="166" w:hanging="299"/>
        <w:rPr>
          <w:rFonts w:hint="eastAsia"/>
          <w:lang w:val="en-US"/>
        </w:rPr>
      </w:pPr>
    </w:p>
    <w:p w:rsidR="00212FBC" w:rsidRPr="00212FBC" w:rsidRDefault="00212FBC" w:rsidP="00212FBC">
      <w:pPr>
        <w:ind w:firstLine="720"/>
        <w:outlineLvl w:val="2"/>
        <w:rPr>
          <w:rFonts w:hint="eastAsia"/>
          <w:lang w:val="en-US"/>
        </w:rPr>
      </w:pPr>
      <w:r w:rsidRPr="00212FBC">
        <w:rPr>
          <w:lang w:val="en-US"/>
        </w:rPr>
        <w:t>따옴표 사용 예</w:t>
      </w:r>
    </w:p>
    <w:tbl>
      <w:tblPr>
        <w:tblStyle w:val="6-1"/>
        <w:tblW w:w="9072" w:type="dxa"/>
        <w:tblInd w:w="709" w:type="dxa"/>
        <w:tblLayout w:type="fixed"/>
        <w:tblLook w:val="0220" w:firstRow="1" w:lastRow="0" w:firstColumn="0" w:lastColumn="0" w:noHBand="1" w:noVBand="0"/>
      </w:tblPr>
      <w:tblGrid>
        <w:gridCol w:w="4526"/>
        <w:gridCol w:w="4546"/>
      </w:tblGrid>
      <w:tr w:rsidR="003F6E9E" w:rsidRPr="003F6E9E" w:rsidTr="00212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  <w:vAlign w:val="center"/>
          </w:tcPr>
          <w:p w:rsidR="003F6E9E" w:rsidRPr="003F6E9E" w:rsidRDefault="003F6E9E" w:rsidP="00212FBC">
            <w:pPr>
              <w:pStyle w:val="3"/>
              <w:ind w:left="900" w:hanging="360"/>
              <w:jc w:val="center"/>
              <w:rPr>
                <w:lang w:val="en-US"/>
              </w:rPr>
            </w:pPr>
            <w:r w:rsidRPr="003F6E9E">
              <w:rPr>
                <w:rFonts w:hint="eastAsia"/>
                <w:lang w:val="en-US"/>
              </w:rPr>
              <w:t>잘못된</w:t>
            </w:r>
            <w:r w:rsidRPr="003F6E9E">
              <w:rPr>
                <w:lang w:val="en-US"/>
              </w:rPr>
              <w:t xml:space="preserve"> </w:t>
            </w:r>
            <w:r w:rsidRPr="003F6E9E">
              <w:rPr>
                <w:rFonts w:hint="eastAsia"/>
                <w:lang w:val="en-US"/>
              </w:rPr>
              <w:t>예</w:t>
            </w:r>
          </w:p>
        </w:tc>
        <w:tc>
          <w:tcPr>
            <w:tcW w:w="4546" w:type="dxa"/>
            <w:vAlign w:val="center"/>
          </w:tcPr>
          <w:p w:rsidR="003F6E9E" w:rsidRPr="003F6E9E" w:rsidRDefault="003F6E9E" w:rsidP="00212FBC">
            <w:pPr>
              <w:pStyle w:val="3"/>
              <w:ind w:left="900" w:hanging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rFonts w:hint="eastAsia"/>
                <w:lang w:val="en-US"/>
              </w:rPr>
              <w:t>올바른</w:t>
            </w:r>
            <w:r w:rsidRPr="003F6E9E">
              <w:rPr>
                <w:lang w:val="en-US"/>
              </w:rPr>
              <w:t xml:space="preserve"> </w:t>
            </w:r>
            <w:r w:rsidRPr="003F6E9E">
              <w:rPr>
                <w:rFonts w:hint="eastAsia"/>
                <w:lang w:val="en-US"/>
              </w:rPr>
              <w:t>예</w:t>
            </w:r>
          </w:p>
        </w:tc>
      </w:tr>
      <w:tr w:rsidR="003F6E9E" w:rsidRPr="003F6E9E" w:rsidTr="00212FBC">
        <w:trPr>
          <w:trHeight w:val="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:rsidR="003F6E9E" w:rsidRPr="003F6E9E" w:rsidRDefault="003F6E9E" w:rsidP="00212FBC">
            <w:pPr>
              <w:pStyle w:val="3"/>
              <w:ind w:left="900" w:hanging="360"/>
              <w:rPr>
                <w:lang w:val="en-US"/>
              </w:rPr>
            </w:pPr>
            <w:r w:rsidRPr="003F6E9E">
              <w:rPr>
                <w:lang w:val="en-US"/>
              </w:rPr>
              <w:t>font-family:</w:t>
            </w:r>
            <w:r w:rsidRPr="003F6E9E">
              <w:rPr>
                <w:rFonts w:hint="eastAsia"/>
                <w:lang w:val="en-US"/>
              </w:rPr>
              <w:t>돋움</w:t>
            </w:r>
            <w:r w:rsidRPr="003F6E9E">
              <w:rPr>
                <w:lang w:val="en-US"/>
              </w:rPr>
              <w:t xml:space="preserve"> </w:t>
            </w:r>
          </w:p>
        </w:tc>
        <w:tc>
          <w:tcPr>
            <w:tcW w:w="4546" w:type="dxa"/>
          </w:tcPr>
          <w:p w:rsidR="003F6E9E" w:rsidRPr="003F6E9E" w:rsidRDefault="003F6E9E" w:rsidP="00212FBC">
            <w:pPr>
              <w:pStyle w:val="3"/>
              <w:ind w:left="90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 xml:space="preserve">font-family: </w:t>
            </w:r>
            <w:r w:rsidRPr="003F6E9E">
              <w:rPr>
                <w:b/>
                <w:bCs/>
                <w:lang w:val="en-US"/>
              </w:rPr>
              <w:t>'</w:t>
            </w:r>
            <w:r w:rsidRPr="003F6E9E">
              <w:rPr>
                <w:rFonts w:hint="eastAsia"/>
                <w:lang w:val="en-US"/>
              </w:rPr>
              <w:t>돋움</w:t>
            </w:r>
            <w:r w:rsidRPr="003F6E9E">
              <w:rPr>
                <w:b/>
                <w:bCs/>
                <w:lang w:val="en-US"/>
              </w:rPr>
              <w:t xml:space="preserve">' </w:t>
            </w:r>
          </w:p>
        </w:tc>
      </w:tr>
      <w:tr w:rsidR="003F6E9E" w:rsidRPr="003F6E9E" w:rsidTr="00212FBC">
        <w:trPr>
          <w:trHeight w:val="2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:rsidR="003F6E9E" w:rsidRPr="003F6E9E" w:rsidRDefault="003F6E9E" w:rsidP="00212FBC">
            <w:pPr>
              <w:pStyle w:val="3"/>
              <w:ind w:left="900" w:hanging="360"/>
              <w:rPr>
                <w:lang w:val="en-US"/>
              </w:rPr>
            </w:pPr>
            <w:r w:rsidRPr="003F6E9E">
              <w:rPr>
                <w:lang w:val="en-US"/>
              </w:rPr>
              <w:t>filter:progid:DXImageTransform.Microsoft.AlphaImageLoader(src=</w:t>
            </w:r>
            <w:r w:rsidRPr="003F6E9E">
              <w:rPr>
                <w:b/>
                <w:bCs/>
                <w:lang w:val="en-US"/>
              </w:rPr>
              <w:t>"</w:t>
            </w:r>
            <w:r w:rsidRPr="003F6E9E">
              <w:rPr>
                <w:lang w:val="en-US"/>
              </w:rPr>
              <w:t>bg.png</w:t>
            </w:r>
            <w:r w:rsidRPr="003F6E9E">
              <w:rPr>
                <w:b/>
                <w:bCs/>
                <w:lang w:val="en-US"/>
              </w:rPr>
              <w:t>"</w:t>
            </w:r>
            <w:r w:rsidRPr="003F6E9E">
              <w:rPr>
                <w:lang w:val="en-US"/>
              </w:rPr>
              <w:t>, sizingMethod=</w:t>
            </w:r>
            <w:r w:rsidRPr="003F6E9E">
              <w:rPr>
                <w:b/>
                <w:bCs/>
                <w:lang w:val="en-US"/>
              </w:rPr>
              <w:t>"</w:t>
            </w:r>
            <w:r w:rsidRPr="003F6E9E">
              <w:rPr>
                <w:lang w:val="en-US"/>
              </w:rPr>
              <w:t>scale</w:t>
            </w:r>
            <w:r w:rsidRPr="003F6E9E">
              <w:rPr>
                <w:b/>
                <w:bCs/>
                <w:lang w:val="en-US"/>
              </w:rPr>
              <w:t>"</w:t>
            </w:r>
            <w:r w:rsidRPr="003F6E9E">
              <w:rPr>
                <w:lang w:val="en-US"/>
              </w:rPr>
              <w:t xml:space="preserve">) </w:t>
            </w:r>
          </w:p>
        </w:tc>
        <w:tc>
          <w:tcPr>
            <w:tcW w:w="4546" w:type="dxa"/>
          </w:tcPr>
          <w:p w:rsidR="003F6E9E" w:rsidRPr="003F6E9E" w:rsidRDefault="003F6E9E" w:rsidP="00212FBC">
            <w:pPr>
              <w:pStyle w:val="3"/>
              <w:ind w:left="90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 xml:space="preserve">filter:progid:DXImageTransform.Microsoft.AlphaImageLoader(src='bg.png', sizingMethod='scale') </w:t>
            </w:r>
          </w:p>
        </w:tc>
      </w:tr>
      <w:tr w:rsidR="003F6E9E" w:rsidRPr="003F6E9E" w:rsidTr="00212FBC">
        <w:trPr>
          <w:trHeight w:val="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:rsidR="003F6E9E" w:rsidRPr="003F6E9E" w:rsidRDefault="003F6E9E" w:rsidP="00212FBC">
            <w:pPr>
              <w:pStyle w:val="3"/>
              <w:ind w:left="900" w:hanging="360"/>
              <w:rPr>
                <w:lang w:val="en-US"/>
              </w:rPr>
            </w:pPr>
            <w:r w:rsidRPr="003F6E9E">
              <w:rPr>
                <w:lang w:val="en-US"/>
              </w:rPr>
              <w:t>background:url(</w:t>
            </w:r>
            <w:r w:rsidRPr="003F6E9E">
              <w:rPr>
                <w:b/>
                <w:bCs/>
                <w:lang w:val="en-US"/>
              </w:rPr>
              <w:t>'</w:t>
            </w:r>
            <w:r w:rsidRPr="003F6E9E">
              <w:rPr>
                <w:lang w:val="en-US"/>
              </w:rPr>
              <w:t>bg.gif</w:t>
            </w:r>
            <w:r w:rsidRPr="003F6E9E">
              <w:rPr>
                <w:b/>
                <w:bCs/>
                <w:lang w:val="en-US"/>
              </w:rPr>
              <w:t>'</w:t>
            </w:r>
            <w:r w:rsidRPr="003F6E9E">
              <w:rPr>
                <w:lang w:val="en-US"/>
              </w:rPr>
              <w:t xml:space="preserve">) no-repeat </w:t>
            </w:r>
          </w:p>
        </w:tc>
        <w:tc>
          <w:tcPr>
            <w:tcW w:w="4546" w:type="dxa"/>
          </w:tcPr>
          <w:p w:rsidR="003F6E9E" w:rsidRPr="003F6E9E" w:rsidRDefault="003F6E9E" w:rsidP="00212FBC">
            <w:pPr>
              <w:pStyle w:val="3"/>
              <w:ind w:left="90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 xml:space="preserve">background:url(bg.gif) no-repeat </w:t>
            </w:r>
          </w:p>
        </w:tc>
      </w:tr>
      <w:tr w:rsidR="003F6E9E" w:rsidRPr="003F6E9E" w:rsidTr="00212FBC">
        <w:trPr>
          <w:trHeight w:val="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:rsidR="003F6E9E" w:rsidRPr="003F6E9E" w:rsidRDefault="003F6E9E" w:rsidP="00212FBC">
            <w:pPr>
              <w:pStyle w:val="3"/>
              <w:ind w:left="900" w:hanging="360"/>
              <w:rPr>
                <w:lang w:val="en-US"/>
              </w:rPr>
            </w:pPr>
            <w:r w:rsidRPr="003F6E9E">
              <w:rPr>
                <w:lang w:val="en-US"/>
              </w:rPr>
              <w:t xml:space="preserve">content: </w:t>
            </w:r>
            <w:r w:rsidRPr="003F6E9E">
              <w:rPr>
                <w:b/>
                <w:bCs/>
                <w:lang w:val="en-US"/>
              </w:rPr>
              <w:t>"</w:t>
            </w:r>
            <w:r w:rsidRPr="003F6E9E">
              <w:rPr>
                <w:lang w:val="en-US"/>
              </w:rPr>
              <w:t xml:space="preserve">Chapter: </w:t>
            </w:r>
            <w:r w:rsidRPr="003F6E9E">
              <w:rPr>
                <w:b/>
                <w:bCs/>
                <w:lang w:val="en-US"/>
              </w:rPr>
              <w:t xml:space="preserve">" </w:t>
            </w:r>
          </w:p>
        </w:tc>
        <w:tc>
          <w:tcPr>
            <w:tcW w:w="4546" w:type="dxa"/>
          </w:tcPr>
          <w:p w:rsidR="003F6E9E" w:rsidRPr="003F6E9E" w:rsidRDefault="003F6E9E" w:rsidP="00212FBC">
            <w:pPr>
              <w:pStyle w:val="3"/>
              <w:ind w:left="90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 xml:space="preserve">content: 'Chapter: ' </w:t>
            </w:r>
          </w:p>
        </w:tc>
      </w:tr>
      <w:tr w:rsidR="003F6E9E" w:rsidRPr="003F6E9E" w:rsidTr="00212FBC">
        <w:trPr>
          <w:trHeight w:val="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:rsidR="003F6E9E" w:rsidRPr="003F6E9E" w:rsidRDefault="003F6E9E" w:rsidP="00212FBC">
            <w:pPr>
              <w:pStyle w:val="3"/>
              <w:ind w:left="900" w:hanging="360"/>
              <w:rPr>
                <w:lang w:val="en-US"/>
              </w:rPr>
            </w:pPr>
            <w:r w:rsidRPr="003F6E9E">
              <w:rPr>
                <w:lang w:val="en-US"/>
              </w:rPr>
              <w:t xml:space="preserve">@charset </w:t>
            </w:r>
            <w:r w:rsidRPr="003F6E9E">
              <w:rPr>
                <w:b/>
                <w:bCs/>
                <w:lang w:val="en-US"/>
              </w:rPr>
              <w:t>'</w:t>
            </w:r>
            <w:r w:rsidRPr="003F6E9E">
              <w:rPr>
                <w:lang w:val="en-US"/>
              </w:rPr>
              <w:t>utf-8</w:t>
            </w:r>
            <w:r w:rsidRPr="003F6E9E">
              <w:rPr>
                <w:b/>
                <w:bCs/>
                <w:lang w:val="en-US"/>
              </w:rPr>
              <w:t>'</w:t>
            </w:r>
            <w:r w:rsidRPr="003F6E9E">
              <w:rPr>
                <w:lang w:val="en-US"/>
              </w:rPr>
              <w:t xml:space="preserve">; </w:t>
            </w:r>
          </w:p>
        </w:tc>
        <w:tc>
          <w:tcPr>
            <w:tcW w:w="4546" w:type="dxa"/>
          </w:tcPr>
          <w:p w:rsidR="003F6E9E" w:rsidRPr="003F6E9E" w:rsidRDefault="003F6E9E" w:rsidP="00212FBC">
            <w:pPr>
              <w:pStyle w:val="3"/>
              <w:ind w:left="90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6E9E">
              <w:rPr>
                <w:lang w:val="en-US"/>
              </w:rPr>
              <w:t xml:space="preserve">@charset "utf-8"; </w:t>
            </w:r>
          </w:p>
        </w:tc>
      </w:tr>
    </w:tbl>
    <w:p w:rsidR="000F18D7" w:rsidRDefault="000F18D7" w:rsidP="003F6E9E">
      <w:pPr>
        <w:pStyle w:val="3"/>
        <w:ind w:left="900" w:hanging="360"/>
      </w:pPr>
    </w:p>
    <w:p w:rsidR="003F6E9E" w:rsidRPr="003F6E9E" w:rsidRDefault="000F18D7" w:rsidP="003F6E9E">
      <w:pPr>
        <w:pStyle w:val="3"/>
        <w:ind w:left="900" w:hanging="360"/>
        <w:rPr>
          <w:rFonts w:hint="eastAsia"/>
        </w:rPr>
      </w:pPr>
      <w:r>
        <w:rPr>
          <w:rFonts w:hint="eastAsia"/>
        </w:rPr>
        <w:t>c. css코드 작성시 들여쓰기를 하지 않는다.</w:t>
      </w:r>
    </w:p>
    <w:p w:rsidR="003F6E9E" w:rsidRPr="008525A5" w:rsidRDefault="003F6E9E">
      <w:pPr>
        <w:rPr>
          <w:rFonts w:ascii="맑은 고딕" w:hAnsi="맑은 고딕" w:hint="eastAsia"/>
        </w:rPr>
      </w:pPr>
    </w:p>
    <w:p w:rsidR="004C7E34" w:rsidRDefault="000F18D7">
      <w:pPr>
        <w:pStyle w:val="2"/>
        <w:rPr>
          <w:rFonts w:ascii="맑은 고딕" w:hAnsi="맑은 고딕"/>
        </w:rPr>
      </w:pPr>
      <w:r>
        <w:rPr>
          <w:rFonts w:ascii="맑은 고딕" w:hAnsi="맑은 고딕" w:hint="eastAsia"/>
        </w:rPr>
        <w:t>1.2 선택자</w:t>
      </w:r>
    </w:p>
    <w:p w:rsidR="00C87705" w:rsidRPr="00C87705" w:rsidRDefault="00C87705" w:rsidP="00C87705">
      <w:pPr>
        <w:pStyle w:val="3"/>
        <w:ind w:left="900" w:hanging="360"/>
      </w:pPr>
      <w:r w:rsidRPr="00C87705">
        <w:t xml:space="preserve">a. </w:t>
      </w:r>
      <w:r w:rsidRPr="00C87705">
        <w:rPr>
          <w:rFonts w:hint="eastAsia"/>
        </w:rPr>
        <w:t xml:space="preserve">공통 선택자 </w:t>
      </w:r>
      <w:r w:rsidRPr="00C87705">
        <w:t xml:space="preserve">‘*’는 </w:t>
      </w:r>
      <w:r w:rsidRPr="00C87705">
        <w:rPr>
          <w:rFonts w:hint="eastAsia"/>
        </w:rPr>
        <w:t>웹페이지의 성능을 떨어뜨리고,</w:t>
      </w:r>
      <w:r w:rsidRPr="00C87705">
        <w:t xml:space="preserve"> </w:t>
      </w:r>
      <w:r w:rsidRPr="00C87705">
        <w:rPr>
          <w:rFonts w:hint="eastAsia"/>
        </w:rPr>
        <w:t>IE에서는 주석까지 영향을 받을 수 있으므로</w:t>
      </w:r>
      <w:r>
        <w:rPr>
          <w:rFonts w:hint="eastAsia"/>
        </w:rPr>
        <w:t xml:space="preserve"> </w:t>
      </w:r>
      <w:r w:rsidRPr="00C87705">
        <w:rPr>
          <w:rFonts w:hint="eastAsia"/>
        </w:rPr>
        <w:t>사용하지 않는다.</w:t>
      </w:r>
    </w:p>
    <w:p w:rsidR="00C87705" w:rsidRDefault="00C87705" w:rsidP="00C87705">
      <w:pPr>
        <w:pStyle w:val="3"/>
        <w:ind w:left="900" w:hanging="360"/>
      </w:pPr>
      <w:r>
        <w:rPr>
          <w:rFonts w:hint="eastAsia"/>
        </w:rPr>
        <w:t>b.</w:t>
      </w:r>
      <w:r>
        <w:t xml:space="preserve"> IE6.0</w:t>
      </w:r>
      <w:r>
        <w:rPr>
          <w:rFonts w:hint="eastAsia"/>
        </w:rPr>
        <w:t xml:space="preserve">에서 교차속성 오류가 발생하므로 </w:t>
      </w:r>
      <w:r>
        <w:t>id</w:t>
      </w:r>
      <w:r>
        <w:rPr>
          <w:rFonts w:hint="eastAsia"/>
        </w:rPr>
        <w:t>와</w:t>
      </w:r>
      <w:r>
        <w:t xml:space="preserve"> class, </w:t>
      </w:r>
      <w:r>
        <w:rPr>
          <w:rFonts w:hint="eastAsia"/>
        </w:rPr>
        <w:t xml:space="preserve">class와 </w:t>
      </w:r>
      <w:r>
        <w:t xml:space="preserve">class </w:t>
      </w:r>
      <w:r>
        <w:rPr>
          <w:rFonts w:hint="eastAsia"/>
        </w:rPr>
        <w:t>간의 교차속성을 사용하지 않는다.</w:t>
      </w:r>
    </w:p>
    <w:p w:rsidR="00971DB0" w:rsidRDefault="00C87705" w:rsidP="00971DB0">
      <w:pPr>
        <w:pStyle w:val="3"/>
        <w:ind w:leftChars="180" w:left="324" w:firstLineChars="0" w:firstLine="216"/>
        <w:rPr>
          <w:rFonts w:hint="eastAsia"/>
        </w:rPr>
      </w:pPr>
      <w:r>
        <w:rPr>
          <w:rFonts w:hint="eastAsia"/>
          <w:noProof/>
          <w:lang w:val="en-US"/>
        </w:rPr>
        <w:drawing>
          <wp:inline distT="0" distB="0" distL="0" distR="0">
            <wp:extent cx="4481914" cy="1614115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655" cy="16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A7" w:rsidRDefault="00F074A7" w:rsidP="00971DB0"/>
    <w:p w:rsidR="00F074A7" w:rsidRDefault="00F074A7" w:rsidP="00F074A7">
      <w:pPr>
        <w:pStyle w:val="2"/>
      </w:pPr>
      <w:r>
        <w:rPr>
          <w:rFonts w:hint="eastAsia"/>
        </w:rPr>
        <w:lastRenderedPageBreak/>
        <w:t>1.3속성</w:t>
      </w:r>
    </w:p>
    <w:p w:rsidR="00F074A7" w:rsidRPr="00F074A7" w:rsidRDefault="00F074A7" w:rsidP="00F074A7">
      <w:pPr>
        <w:rPr>
          <w:rFonts w:hint="eastAsia"/>
        </w:rPr>
      </w:pPr>
      <w:r>
        <w:rPr>
          <w:rFonts w:hint="eastAsia"/>
        </w:rPr>
        <w:t>속성을 선언할 때는 그 쓰임새가 레이아웃과 관련이 큰 것에서 시작하여 레이아웃과 무관한 것 순서로 선언한다.</w:t>
      </w:r>
    </w:p>
    <w:p w:rsidR="00971DB0" w:rsidRDefault="00F074A7" w:rsidP="00F074A7">
      <w:pPr>
        <w:pStyle w:val="3"/>
        <w:numPr>
          <w:ilvl w:val="0"/>
          <w:numId w:val="5"/>
        </w:numPr>
        <w:ind w:leftChars="0" w:firstLineChars="0"/>
        <w:rPr>
          <w:lang w:val="en-US"/>
        </w:rPr>
      </w:pPr>
      <w:r>
        <w:rPr>
          <w:rFonts w:hint="eastAsia"/>
          <w:lang w:val="en-US"/>
        </w:rPr>
        <w:t>속성선언순서</w:t>
      </w:r>
    </w:p>
    <w:p w:rsidR="00F074A7" w:rsidRDefault="00F074A7" w:rsidP="00F074A7">
      <w:pPr>
        <w:ind w:firstLineChars="100" w:firstLine="180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>
            <wp:extent cx="5557962" cy="3388549"/>
            <wp:effectExtent l="0" t="0" r="508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-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61" cy="34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A7" w:rsidRPr="00F074A7" w:rsidRDefault="00F074A7" w:rsidP="00F074A7">
      <w:pPr>
        <w:ind w:firstLineChars="100" w:firstLine="180"/>
        <w:jc w:val="right"/>
        <w:rPr>
          <w:rFonts w:hint="eastAsia"/>
          <w:color w:val="5B9BD5" w:themeColor="accent1"/>
          <w:lang w:val="en-US"/>
        </w:rPr>
      </w:pPr>
      <w:r w:rsidRPr="00F074A7">
        <w:rPr>
          <w:rFonts w:hint="eastAsia"/>
          <w:color w:val="5B9BD5" w:themeColor="accent1"/>
          <w:lang w:val="en-US"/>
        </w:rPr>
        <w:t xml:space="preserve">속성순서기준- </w:t>
      </w:r>
      <w:r w:rsidRPr="00F074A7">
        <w:rPr>
          <w:color w:val="5B9BD5" w:themeColor="accent1"/>
          <w:lang w:val="en-US"/>
        </w:rPr>
        <w:t>1~6:</w:t>
      </w:r>
      <w:r w:rsidRPr="00F074A7">
        <w:rPr>
          <w:rFonts w:hint="eastAsia"/>
          <w:color w:val="5B9BD5" w:themeColor="accent1"/>
          <w:lang w:val="en-US"/>
        </w:rPr>
        <w:t>레이아웃,</w:t>
      </w:r>
      <w:r w:rsidRPr="00F074A7">
        <w:rPr>
          <w:color w:val="5B9BD5" w:themeColor="accent1"/>
          <w:lang w:val="en-US"/>
        </w:rPr>
        <w:t xml:space="preserve"> 7~8:</w:t>
      </w:r>
      <w:r w:rsidRPr="00F074A7">
        <w:rPr>
          <w:rFonts w:hint="eastAsia"/>
          <w:color w:val="5B9BD5" w:themeColor="accent1"/>
          <w:lang w:val="en-US"/>
        </w:rPr>
        <w:t>테두리/배경,</w:t>
      </w:r>
      <w:r w:rsidRPr="00F074A7">
        <w:rPr>
          <w:color w:val="5B9BD5" w:themeColor="accent1"/>
          <w:lang w:val="en-US"/>
        </w:rPr>
        <w:t xml:space="preserve"> 9:</w:t>
      </w:r>
      <w:r w:rsidRPr="00F074A7">
        <w:rPr>
          <w:rFonts w:hint="eastAsia"/>
          <w:color w:val="5B9BD5" w:themeColor="accent1"/>
          <w:lang w:val="en-US"/>
        </w:rPr>
        <w:t>폰트,</w:t>
      </w:r>
      <w:r w:rsidRPr="00F074A7">
        <w:rPr>
          <w:color w:val="5B9BD5" w:themeColor="accent1"/>
          <w:lang w:val="en-US"/>
        </w:rPr>
        <w:t xml:space="preserve"> 10:</w:t>
      </w:r>
      <w:r w:rsidRPr="00F074A7">
        <w:rPr>
          <w:rFonts w:hint="eastAsia"/>
          <w:color w:val="5B9BD5" w:themeColor="accent1"/>
          <w:lang w:val="en-US"/>
        </w:rPr>
        <w:t>동작,</w:t>
      </w:r>
      <w:r w:rsidRPr="00F074A7">
        <w:rPr>
          <w:color w:val="5B9BD5" w:themeColor="accent1"/>
          <w:lang w:val="en-US"/>
        </w:rPr>
        <w:t xml:space="preserve"> 11:</w:t>
      </w:r>
      <w:r w:rsidRPr="00F074A7">
        <w:rPr>
          <w:rFonts w:hint="eastAsia"/>
          <w:color w:val="5B9BD5" w:themeColor="accent1"/>
          <w:lang w:val="en-US"/>
        </w:rPr>
        <w:t>기타</w:t>
      </w:r>
    </w:p>
    <w:p w:rsidR="00F074A7" w:rsidRDefault="00F074A7" w:rsidP="00F074A7">
      <w:pPr>
        <w:pStyle w:val="3"/>
        <w:numPr>
          <w:ilvl w:val="0"/>
          <w:numId w:val="5"/>
        </w:numPr>
        <w:ind w:leftChars="0" w:firstLineChars="0"/>
        <w:rPr>
          <w:lang w:val="en-US"/>
        </w:rPr>
      </w:pPr>
      <w:r>
        <w:rPr>
          <w:rFonts w:hint="eastAsia"/>
          <w:lang w:val="en-US"/>
        </w:rPr>
        <w:t>약식속성의 선언 순서</w:t>
      </w:r>
    </w:p>
    <w:p w:rsidR="00F074A7" w:rsidRDefault="00F074A7" w:rsidP="00F074A7">
      <w:pPr>
        <w:ind w:firstLineChars="100" w:firstLine="180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>
            <wp:extent cx="5787417" cy="3792772"/>
            <wp:effectExtent l="0" t="0" r="381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-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20" cy="382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A7" w:rsidRDefault="00F074A7" w:rsidP="00F074A7">
      <w:pPr>
        <w:ind w:firstLineChars="100" w:firstLine="180"/>
        <w:rPr>
          <w:lang w:val="en-US"/>
        </w:rPr>
      </w:pPr>
    </w:p>
    <w:p w:rsidR="00F074A7" w:rsidRPr="00F074A7" w:rsidRDefault="00F074A7" w:rsidP="00F074A7">
      <w:pPr>
        <w:ind w:firstLineChars="100" w:firstLine="180"/>
        <w:rPr>
          <w:rFonts w:hint="eastAsia"/>
          <w:lang w:val="en-US"/>
        </w:rPr>
      </w:pPr>
      <w:bookmarkStart w:id="0" w:name="_GoBack"/>
      <w:bookmarkEnd w:id="0"/>
    </w:p>
    <w:sectPr w:rsidR="00F074A7" w:rsidRPr="00F074A7">
      <w:headerReference w:type="default" r:id="rId12"/>
      <w:pgSz w:w="11907" w:h="16839" w:code="1"/>
      <w:pgMar w:top="1440" w:right="1418" w:bottom="1440" w:left="1418" w:header="708" w:footer="9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2E9E" w:rsidRDefault="00502E9E">
      <w:pPr>
        <w:spacing w:after="0" w:line="240" w:lineRule="auto"/>
      </w:pPr>
      <w:r>
        <w:separator/>
      </w:r>
    </w:p>
  </w:endnote>
  <w:endnote w:type="continuationSeparator" w:id="0">
    <w:p w:rsidR="00502E9E" w:rsidRDefault="00502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2E9E" w:rsidRDefault="00502E9E">
      <w:pPr>
        <w:spacing w:after="0" w:line="240" w:lineRule="auto"/>
      </w:pPr>
      <w:r>
        <w:separator/>
      </w:r>
    </w:p>
  </w:footnote>
  <w:footnote w:type="continuationSeparator" w:id="0">
    <w:p w:rsidR="00502E9E" w:rsidRDefault="00502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E34" w:rsidRDefault="006F2381">
    <w:pPr>
      <w:pStyle w:val="ac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310896"/>
              <wp:effectExtent l="0" t="0" r="3810" b="13335"/>
              <wp:wrapNone/>
              <wp:docPr id="22" name="텍스트 상자 22" descr="페이지 번호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C7E34" w:rsidRDefault="006F2381">
                          <w:pPr>
                            <w:pStyle w:val="ad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074A7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2" o:spid="_x0000_s1026" type="#_x0000_t202" alt="페이지 번호" style="position:absolute;margin-left:-24.5pt;margin-top:0;width:26.7pt;height:24.5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" filled="f" stroked="f" strokeweight=".5pt">
              <v:textbox inset="0,0,0,0">
                <w:txbxContent>
                  <w:p w:rsidR="004C7E34" w:rsidRDefault="006F2381">
                    <w:pPr>
                      <w:pStyle w:val="ad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074A7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</w:rPr>
    </w:lvl>
  </w:abstractNum>
  <w:abstractNum w:abstractNumId="1">
    <w:nsid w:val="056E7379"/>
    <w:multiLevelType w:val="hybridMultilevel"/>
    <w:tmpl w:val="23B66C3C"/>
    <w:lvl w:ilvl="0" w:tplc="8F9CE4C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4CCB5BAC"/>
    <w:multiLevelType w:val="hybridMultilevel"/>
    <w:tmpl w:val="877E5310"/>
    <w:lvl w:ilvl="0" w:tplc="A1326ED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>
    <w:nsid w:val="5BF1025A"/>
    <w:multiLevelType w:val="hybridMultilevel"/>
    <w:tmpl w:val="6C1E15D4"/>
    <w:lvl w:ilvl="0" w:tplc="E6E0BE8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eastAsia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E9E"/>
    <w:rsid w:val="000F18D7"/>
    <w:rsid w:val="001848E7"/>
    <w:rsid w:val="00212FBC"/>
    <w:rsid w:val="002953D5"/>
    <w:rsid w:val="003F6E9E"/>
    <w:rsid w:val="0048320C"/>
    <w:rsid w:val="004C7E34"/>
    <w:rsid w:val="00502E9E"/>
    <w:rsid w:val="00607988"/>
    <w:rsid w:val="006F2381"/>
    <w:rsid w:val="00792268"/>
    <w:rsid w:val="008525A5"/>
    <w:rsid w:val="00971DB0"/>
    <w:rsid w:val="00A329B1"/>
    <w:rsid w:val="00C87705"/>
    <w:rsid w:val="00F0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2057BB-F695-4259-A311-CC031EEE5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ko-KR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525A5"/>
    <w:pPr>
      <w:spacing w:after="120" w:line="180" w:lineRule="auto"/>
    </w:pPr>
    <w:rPr>
      <w:rFonts w:eastAsia="맑은 고딕"/>
    </w:rPr>
  </w:style>
  <w:style w:type="paragraph" w:styleId="1">
    <w:name w:val="heading 1"/>
    <w:basedOn w:val="a0"/>
    <w:next w:val="a0"/>
    <w:link w:val="1Char"/>
    <w:uiPriority w:val="9"/>
    <w:qFormat/>
    <w:rsid w:val="008525A5"/>
    <w:pPr>
      <w:keepNext/>
      <w:keepLines/>
      <w:spacing w:after="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8525A5"/>
    <w:pPr>
      <w:keepNext/>
      <w:keepLines/>
      <w:spacing w:before="120" w:line="240" w:lineRule="auto"/>
      <w:outlineLvl w:val="1"/>
    </w:pPr>
    <w:rPr>
      <w:b/>
      <w:bCs/>
      <w:color w:val="5B9BD5" w:themeColor="accent1"/>
      <w:sz w:val="24"/>
      <w:szCs w:val="24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8525A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Char">
    <w:name w:val="제목 Char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customStyle="1" w:styleId="a5">
    <w:name w:val="표 눈금"/>
    <w:basedOn w:val="a2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부제목"/>
    <w:basedOn w:val="a0"/>
    <w:next w:val="a0"/>
    <w:link w:val="a7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a7">
    <w:name w:val="부제목 문자"/>
    <w:basedOn w:val="a1"/>
    <w:link w:val="a6"/>
    <w:uiPriority w:val="11"/>
    <w:rPr>
      <w:b/>
      <w:bCs/>
      <w:color w:val="5B9BD5" w:themeColor="accent1"/>
      <w:sz w:val="24"/>
      <w:szCs w:val="24"/>
    </w:rPr>
  </w:style>
  <w:style w:type="character" w:customStyle="1" w:styleId="1Char">
    <w:name w:val="제목 1 Char"/>
    <w:basedOn w:val="a1"/>
    <w:link w:val="1"/>
    <w:uiPriority w:val="9"/>
    <w:rsid w:val="008525A5"/>
    <w:rPr>
      <w:rFonts w:eastAsia="맑은 고딕"/>
      <w:b/>
      <w:bCs/>
      <w:caps/>
      <w:color w:val="1F4E79" w:themeColor="accent1" w:themeShade="80"/>
      <w:sz w:val="28"/>
      <w:szCs w:val="28"/>
    </w:rPr>
  </w:style>
  <w:style w:type="table" w:customStyle="1" w:styleId="a8">
    <w:name w:val="팁 표"/>
    <w:basedOn w:val="a2"/>
    <w:uiPriority w:val="99"/>
    <w:pPr>
      <w:spacing w:after="0" w:line="240" w:lineRule="auto"/>
    </w:p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9">
    <w:name w:val="팁 텍스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customStyle="1" w:styleId="aa">
    <w:name w:val="개체 틀 텍스트"/>
    <w:basedOn w:val="a1"/>
    <w:uiPriority w:val="99"/>
    <w:semiHidden/>
    <w:rPr>
      <w:color w:val="808080"/>
    </w:rPr>
  </w:style>
  <w:style w:type="paragraph" w:styleId="ab">
    <w:name w:val="No Spacing"/>
    <w:uiPriority w:val="36"/>
    <w:qFormat/>
    <w:rsid w:val="008525A5"/>
    <w:pPr>
      <w:spacing w:after="0" w:line="240" w:lineRule="auto"/>
    </w:pPr>
    <w:rPr>
      <w:rFonts w:eastAsia="맑은 고딕"/>
    </w:rPr>
  </w:style>
  <w:style w:type="character" w:customStyle="1" w:styleId="2Char">
    <w:name w:val="제목 2 Char"/>
    <w:basedOn w:val="a1"/>
    <w:link w:val="2"/>
    <w:uiPriority w:val="9"/>
    <w:rsid w:val="008525A5"/>
    <w:rPr>
      <w:rFonts w:eastAsia="맑은 고딕"/>
      <w:b/>
      <w:bCs/>
      <w:color w:val="5B9BD5" w:themeColor="accent1"/>
      <w:sz w:val="24"/>
      <w:szCs w:val="24"/>
    </w:rPr>
  </w:style>
  <w:style w:type="paragraph" w:customStyle="1" w:styleId="a">
    <w:name w:val="글머리 기호 목록"/>
    <w:basedOn w:val="a0"/>
    <w:uiPriority w:val="1"/>
    <w:unhideWhenUsed/>
    <w:qFormat/>
    <w:rsid w:val="00A329B1"/>
    <w:pPr>
      <w:numPr>
        <w:numId w:val="2"/>
      </w:numPr>
      <w:spacing w:after="60" w:line="192" w:lineRule="auto"/>
      <w:ind w:left="431" w:hanging="289"/>
    </w:pPr>
  </w:style>
  <w:style w:type="paragraph" w:styleId="ac">
    <w:name w:val="head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1"/>
    <w:link w:val="ac"/>
    <w:uiPriority w:val="99"/>
  </w:style>
  <w:style w:type="paragraph" w:styleId="ad">
    <w:name w:val="footer"/>
    <w:basedOn w:val="a0"/>
    <w:link w:val="Char1"/>
    <w:uiPriority w:val="99"/>
    <w:unhideWhenUsed/>
    <w:rsid w:val="008525A5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color w:val="1F4E79" w:themeColor="accent1" w:themeShade="80"/>
      <w:sz w:val="20"/>
      <w:szCs w:val="20"/>
    </w:rPr>
  </w:style>
  <w:style w:type="character" w:customStyle="1" w:styleId="Char1">
    <w:name w:val="바닥글 Char"/>
    <w:basedOn w:val="a1"/>
    <w:link w:val="ad"/>
    <w:uiPriority w:val="99"/>
    <w:rsid w:val="008525A5"/>
    <w:rPr>
      <w:rFonts w:asciiTheme="majorHAnsi" w:eastAsiaTheme="majorEastAsia" w:hAnsiTheme="majorHAnsi" w:cstheme="majorBidi"/>
      <w:color w:val="1F4E79" w:themeColor="accent1" w:themeShade="80"/>
      <w:sz w:val="20"/>
      <w:szCs w:val="20"/>
    </w:rPr>
  </w:style>
  <w:style w:type="table" w:customStyle="1" w:styleId="41">
    <w:name w:val="눈금 표 4 강조 1"/>
    <w:basedOn w:val="a2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e">
    <w:name w:val="눈금 표 밝게"/>
    <w:basedOn w:val="a2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name w:val="프로젝트 표"/>
    <w:basedOn w:val="a2"/>
    <w:uiPriority w:val="99"/>
    <w:pPr>
      <w:spacing w:before="120" w:after="120" w:line="240" w:lineRule="auto"/>
    </w:pPr>
    <w:tblPr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af0">
    <w:name w:val="표 텍스트 소수점"/>
    <w:basedOn w:val="a0"/>
    <w:uiPriority w:val="12"/>
    <w:qFormat/>
    <w:pPr>
      <w:tabs>
        <w:tab w:val="decimal" w:pos="936"/>
      </w:tabs>
      <w:spacing w:before="120" w:line="240" w:lineRule="auto"/>
    </w:pPr>
  </w:style>
  <w:style w:type="paragraph" w:styleId="af1">
    <w:name w:val="Signature"/>
    <w:basedOn w:val="a0"/>
    <w:link w:val="Char2"/>
    <w:uiPriority w:val="12"/>
    <w:unhideWhenUsed/>
    <w:qFormat/>
    <w:pPr>
      <w:spacing w:before="960" w:after="0" w:line="240" w:lineRule="auto"/>
    </w:pPr>
  </w:style>
  <w:style w:type="character" w:customStyle="1" w:styleId="Char2">
    <w:name w:val="서명 Char"/>
    <w:basedOn w:val="a1"/>
    <w:link w:val="af1"/>
    <w:uiPriority w:val="12"/>
  </w:style>
  <w:style w:type="paragraph" w:customStyle="1" w:styleId="af2">
    <w:name w:val="앞에 공백 둠"/>
    <w:basedOn w:val="a0"/>
    <w:uiPriority w:val="2"/>
    <w:qFormat/>
    <w:rsid w:val="008525A5"/>
    <w:pPr>
      <w:spacing w:before="120"/>
    </w:pPr>
  </w:style>
  <w:style w:type="paragraph" w:styleId="af3">
    <w:name w:val="Subtitle"/>
    <w:basedOn w:val="a0"/>
    <w:next w:val="a0"/>
    <w:link w:val="Char3"/>
    <w:uiPriority w:val="11"/>
    <w:qFormat/>
    <w:rsid w:val="008525A5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3">
    <w:name w:val="부제 Char"/>
    <w:basedOn w:val="a1"/>
    <w:link w:val="af3"/>
    <w:uiPriority w:val="11"/>
    <w:rsid w:val="008525A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8525A5"/>
    <w:rPr>
      <w:rFonts w:asciiTheme="majorHAnsi" w:eastAsiaTheme="majorEastAsia" w:hAnsiTheme="majorHAnsi" w:cstheme="majorBidi"/>
    </w:rPr>
  </w:style>
  <w:style w:type="table" w:styleId="6-1">
    <w:name w:val="List Table 6 Colorful Accent 1"/>
    <w:basedOn w:val="a2"/>
    <w:uiPriority w:val="51"/>
    <w:rsid w:val="00212FB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f4">
    <w:name w:val="List Paragraph"/>
    <w:basedOn w:val="a0"/>
    <w:uiPriority w:val="34"/>
    <w:unhideWhenUsed/>
    <w:qFormat/>
    <w:rsid w:val="00F074A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onjiyun\AppData\Roaming\Microsoft\Templates\&#54532;&#47196;&#51229;&#53944;%20&#48320;&#44221;%20&#49849;&#51064;%20&#50577;&#498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6102CA2B89041CF9E0364ED227808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6916D66-B96C-41D4-A9C7-84D354BA767C}"/>
      </w:docPartPr>
      <w:docPartBody>
        <w:p w:rsidR="00000000" w:rsidRDefault="00B02853">
          <w:pPr>
            <w:pStyle w:val="96102CA2B89041CF9E0364ED22780836"/>
          </w:pPr>
          <w:r>
            <w:t>&lt;</w:t>
          </w:r>
          <w:r>
            <w:t>회사</w:t>
          </w:r>
          <w:r>
            <w:t>&gt;</w:t>
          </w:r>
        </w:p>
      </w:docPartBody>
    </w:docPart>
    <w:docPart>
      <w:docPartPr>
        <w:name w:val="0E3BFF29C57F4264BB464D0C8F549BA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77DD295-0951-48DA-859C-0B1533236F2D}"/>
      </w:docPartPr>
      <w:docPartBody>
        <w:p w:rsidR="00000000" w:rsidRDefault="00B02853">
          <w:pPr>
            <w:pStyle w:val="0E3BFF29C57F4264BB464D0C8F549BA9"/>
          </w:pPr>
          <w:r>
            <w:t>[</w:t>
          </w:r>
          <w:r>
            <w:t>날짜</w:t>
          </w:r>
          <w:r>
            <w:t xml:space="preserve"> </w:t>
          </w:r>
          <w:r>
            <w:t>선택</w:t>
          </w:r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B76"/>
    <w:rsid w:val="00902B76"/>
    <w:rsid w:val="00B0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6102CA2B89041CF9E0364ED22780836">
    <w:name w:val="96102CA2B89041CF9E0364ED22780836"/>
    <w:pPr>
      <w:widowControl w:val="0"/>
      <w:wordWrap w:val="0"/>
      <w:autoSpaceDE w:val="0"/>
      <w:autoSpaceDN w:val="0"/>
    </w:pPr>
  </w:style>
  <w:style w:type="paragraph" w:customStyle="1" w:styleId="0E3BFF29C57F4264BB464D0C8F549BA9">
    <w:name w:val="0E3BFF29C57F4264BB464D0C8F549BA9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sid w:val="00902B76"/>
    <w:rPr>
      <w:color w:val="808080"/>
    </w:rPr>
  </w:style>
  <w:style w:type="paragraph" w:customStyle="1" w:styleId="233EF8ECA59C4960A220662BA1DEC2FC">
    <w:name w:val="233EF8ECA59C4960A220662BA1DEC2FC"/>
    <w:pPr>
      <w:widowControl w:val="0"/>
      <w:wordWrap w:val="0"/>
      <w:autoSpaceDE w:val="0"/>
      <w:autoSpaceDN w:val="0"/>
    </w:pPr>
  </w:style>
  <w:style w:type="paragraph" w:customStyle="1" w:styleId="1923CEDC2DB04992A636E3151B001E4D">
    <w:name w:val="1923CEDC2DB04992A636E3151B001E4D"/>
    <w:pPr>
      <w:widowControl w:val="0"/>
      <w:wordWrap w:val="0"/>
      <w:autoSpaceDE w:val="0"/>
      <w:autoSpaceDN w:val="0"/>
    </w:pPr>
  </w:style>
  <w:style w:type="paragraph" w:customStyle="1" w:styleId="622AABFF30E5482F8F83018795C3D020">
    <w:name w:val="622AABFF30E5482F8F83018795C3D020"/>
    <w:pPr>
      <w:widowControl w:val="0"/>
      <w:wordWrap w:val="0"/>
      <w:autoSpaceDE w:val="0"/>
      <w:autoSpaceDN w:val="0"/>
    </w:pPr>
  </w:style>
  <w:style w:type="paragraph" w:customStyle="1" w:styleId="E496628F64B6410291BAF7796DD11709">
    <w:name w:val="E496628F64B6410291BAF7796DD11709"/>
    <w:pPr>
      <w:widowControl w:val="0"/>
      <w:wordWrap w:val="0"/>
      <w:autoSpaceDE w:val="0"/>
      <w:autoSpaceDN w:val="0"/>
    </w:pPr>
  </w:style>
  <w:style w:type="paragraph" w:customStyle="1" w:styleId="7BDF15B51F99429DA79035DE861CCC4B">
    <w:name w:val="7BDF15B51F99429DA79035DE861CCC4B"/>
    <w:rsid w:val="00902B76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사용자 지정 11">
      <a:majorFont>
        <a:latin typeface="맑은 고딕"/>
        <a:ea typeface="맑은 고딕"/>
        <a:cs typeface=""/>
      </a:majorFont>
      <a:minorFont>
        <a:latin typeface="맑은 고딕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DFA65-E6DA-499E-BE43-4F2FE175C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013BFC-16B2-4ECB-AFB7-42B74C24C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프로젝트 변경 승인 양식.dotx</Template>
  <TotalTime>1463</TotalTime>
  <Pages>4</Pages>
  <Words>364</Words>
  <Characters>2080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한솔인티큐브</Company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moonjiyun</dc:creator>
  <cp:keywords/>
  <cp:lastModifiedBy>문지윤</cp:lastModifiedBy>
  <cp:revision>2</cp:revision>
  <dcterms:created xsi:type="dcterms:W3CDTF">2015-11-10T06:35:00Z</dcterms:created>
  <dcterms:modified xsi:type="dcterms:W3CDTF">2015-11-11T07:01:00Z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</Properties>
</file>